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1B2ABD" w14:paraId="0C4D47EE" w14:textId="77777777" w:rsidTr="001B2ABD">
        <w:trPr>
          <w:trHeight w:val="4410"/>
        </w:trPr>
        <w:tc>
          <w:tcPr>
            <w:tcW w:w="3600" w:type="dxa"/>
            <w:vAlign w:val="bottom"/>
          </w:tcPr>
          <w:p w14:paraId="01D5A427" w14:textId="77777777" w:rsidR="001B2ABD" w:rsidRDefault="001B2ABD" w:rsidP="001B2ABD">
            <w:pPr>
              <w:tabs>
                <w:tab w:val="left" w:pos="990"/>
              </w:tabs>
              <w:jc w:val="center"/>
            </w:pPr>
            <w:r>
              <w:rPr>
                <w:noProof/>
              </w:rPr>
              <mc:AlternateContent>
                <mc:Choice Requires="wps">
                  <w:drawing>
                    <wp:inline distT="0" distB="0" distL="0" distR="0" wp14:anchorId="0DB6B5BD" wp14:editId="3F768A0A">
                      <wp:extent cx="2122805" cy="2122805"/>
                      <wp:effectExtent l="19050" t="19050" r="29845" b="29845"/>
                      <wp:docPr id="2" name="Oval 2" title="Professional Headshot of Man"/>
                      <wp:cNvGraphicFramePr/>
                      <a:graphic xmlns:a="http://schemas.openxmlformats.org/drawingml/2006/main">
                        <a:graphicData uri="http://schemas.microsoft.com/office/word/2010/wordprocessingShape">
                          <wps:wsp>
                            <wps:cNvSpPr/>
                            <wps:spPr>
                              <a:xfrm>
                                <a:off x="0" y="0"/>
                                <a:ext cx="2122805" cy="2122805"/>
                              </a:xfrm>
                              <a:prstGeom prst="ellipse">
                                <a:avLst/>
                              </a:prstGeom>
                              <a:blipFill dpi="0" rotWithShape="1">
                                <a:blip r:embed="rId6">
                                  <a:extLst>
                                    <a:ext uri="{28A0092B-C50C-407E-A947-70E740481C1C}">
                                      <a14:useLocalDpi xmlns:a14="http://schemas.microsoft.com/office/drawing/2010/main" val="0"/>
                                    </a:ext>
                                  </a:extLst>
                                </a:blip>
                                <a:srcRect/>
                                <a:stretch>
                                  <a:fillRect/>
                                </a:stretch>
                              </a:blipFill>
                              <a:ln w="635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3E7D191D" id="Oval 2" o:spid="_x0000_s1026" alt="Title: Professional Headshot of Man" style="width:167.15pt;height:167.15pt;visibility:visible;mso-wrap-style:square;mso-left-percent:-10001;mso-top-percent:-10001;mso-position-horizontal:absolute;mso-position-horizontal-relative:char;mso-position-vertical:absolute;mso-position-vertical-relative:line;mso-left-percent:-10001;mso-top-percent:-10001;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" strokecolor="#94b6d2 [3204]" strokeweight="5pt">
                      <v:fill r:id="rId7" o:title="" recolor="t" rotate="t" type="frame"/>
                      <v:stroke joinstyle="miter"/>
                      <w10:anchorlock/>
                    </v:oval>
                  </w:pict>
                </mc:Fallback>
              </mc:AlternateContent>
            </w:r>
          </w:p>
        </w:tc>
        <w:tc>
          <w:tcPr>
            <w:tcW w:w="720" w:type="dxa"/>
          </w:tcPr>
          <w:p w14:paraId="7C072AA8" w14:textId="77777777" w:rsidR="001B2ABD" w:rsidRDefault="001B2ABD" w:rsidP="000C45FF">
            <w:pPr>
              <w:tabs>
                <w:tab w:val="left" w:pos="990"/>
              </w:tabs>
            </w:pPr>
          </w:p>
        </w:tc>
        <w:tc>
          <w:tcPr>
            <w:tcW w:w="6470" w:type="dxa"/>
            <w:vAlign w:val="bottom"/>
          </w:tcPr>
          <w:p w14:paraId="39FC5B9B" w14:textId="02FA3B13" w:rsidR="001B2ABD" w:rsidRDefault="00F16479" w:rsidP="001B2ABD">
            <w:pPr>
              <w:pStyle w:val="Title"/>
            </w:pPr>
            <w:r>
              <w:t>Grace Cina</w:t>
            </w:r>
          </w:p>
          <w:p w14:paraId="21531B5B" w14:textId="5F45DA40" w:rsidR="001B2ABD" w:rsidRDefault="001B2ABD" w:rsidP="001B2ABD">
            <w:pPr>
              <w:pStyle w:val="Subtitle"/>
            </w:pPr>
          </w:p>
        </w:tc>
      </w:tr>
      <w:tr w:rsidR="001B2ABD" w14:paraId="2492A628" w14:textId="77777777" w:rsidTr="001B2ABD">
        <w:tc>
          <w:tcPr>
            <w:tcW w:w="3600" w:type="dxa"/>
          </w:tcPr>
          <w:sdt>
            <w:sdtPr>
              <w:id w:val="-1711873194"/>
              <w:placeholder>
                <w:docPart w:val="0D39BA70FF2B4E3B94F231BAE23D6D5F"/>
              </w:placeholder>
              <w:temporary/>
              <w:showingPlcHdr/>
              <w15:appearance w15:val="hidden"/>
            </w:sdtPr>
            <w:sdtContent>
              <w:p w14:paraId="0BCD2F16" w14:textId="77777777" w:rsidR="001B2ABD" w:rsidRDefault="00036450" w:rsidP="00036450">
                <w:pPr>
                  <w:pStyle w:val="Heading3"/>
                </w:pPr>
                <w:r w:rsidRPr="00D5459D">
                  <w:t>Profile</w:t>
                </w:r>
              </w:p>
            </w:sdtContent>
          </w:sdt>
          <w:sdt>
            <w:sdtPr>
              <w:id w:val="355866036"/>
              <w:placeholder>
                <w:docPart w:val="50DFAE40A38544A5A66B9B0B9E7D056B"/>
              </w:placeholder>
              <w:temporary/>
              <w:showingPlcHdr/>
              <w15:appearance w15:val="hidden"/>
            </w:sdtPr>
            <w:sdtContent>
              <w:p w14:paraId="59940641" w14:textId="77777777" w:rsidR="009260CD" w:rsidRDefault="009260CD" w:rsidP="009260CD">
                <w:r>
                  <w:t>Want to put your own image in the circle?  It is easy!  Select the image and do a right mouse click.  Select “Fill” from the shortcut menu.  Choose Picture… from the list.  Navigate your computer to get the appropriate picture.  Click okay to insert your selected image.</w:t>
                </w:r>
              </w:p>
              <w:p w14:paraId="1EC0CC59" w14:textId="77777777" w:rsidR="009260CD" w:rsidRDefault="009260CD" w:rsidP="009260CD"/>
              <w:p w14:paraId="656C38EA" w14:textId="77777777" w:rsidR="00036450" w:rsidRDefault="009260CD" w:rsidP="009260CD">
                <w:r>
                  <w:t>Once your image has been inserted, select it again.  Go to the Picture Tools Format menu. Click on the down arrow below “Crop” and select “Fill” from the list.  This will auto adjust your image to crop to the image.  You can click and drag your image to place it appropriately.</w:t>
                </w:r>
              </w:p>
            </w:sdtContent>
          </w:sdt>
          <w:p w14:paraId="03D046E6" w14:textId="77777777" w:rsidR="00036450" w:rsidRDefault="00036450" w:rsidP="00036450"/>
          <w:sdt>
            <w:sdtPr>
              <w:id w:val="-1954003311"/>
              <w:placeholder>
                <w:docPart w:val="DE08C2AB10D34FB1992AFCBED1AE4FD8"/>
              </w:placeholder>
              <w:temporary/>
              <w:showingPlcHdr/>
              <w15:appearance w15:val="hidden"/>
            </w:sdtPr>
            <w:sdtContent>
              <w:p w14:paraId="683C8985" w14:textId="77777777" w:rsidR="00036450" w:rsidRPr="00CB0055" w:rsidRDefault="00CB0055" w:rsidP="00CB0055">
                <w:pPr>
                  <w:pStyle w:val="Heading3"/>
                </w:pPr>
                <w:r w:rsidRPr="00CB0055">
                  <w:t>Contact</w:t>
                </w:r>
              </w:p>
            </w:sdtContent>
          </w:sdt>
          <w:sdt>
            <w:sdtPr>
              <w:id w:val="1111563247"/>
              <w:placeholder>
                <w:docPart w:val="18BFDA1811284B4398451430CF02E411"/>
              </w:placeholder>
              <w:temporary/>
              <w:showingPlcHdr/>
              <w15:appearance w15:val="hidden"/>
            </w:sdtPr>
            <w:sdtContent>
              <w:p w14:paraId="75749458" w14:textId="77777777" w:rsidR="004D3011" w:rsidRDefault="004D3011" w:rsidP="004D3011">
                <w:r w:rsidRPr="004D3011">
                  <w:t>PHONE:</w:t>
                </w:r>
              </w:p>
            </w:sdtContent>
          </w:sdt>
          <w:p w14:paraId="146BFCCA" w14:textId="498E2D11" w:rsidR="004D3011" w:rsidRDefault="000B73CB" w:rsidP="004D3011">
            <w:r>
              <w:t>(803)818-8189</w:t>
            </w:r>
          </w:p>
          <w:p w14:paraId="0DCD9EF0" w14:textId="77777777" w:rsidR="004D3011" w:rsidRPr="004D3011" w:rsidRDefault="004D3011" w:rsidP="004D3011"/>
          <w:sdt>
            <w:sdtPr>
              <w:id w:val="67859272"/>
              <w:placeholder>
                <w:docPart w:val="F43338EA22734CB3AE701C9B5121E452"/>
              </w:placeholder>
              <w:temporary/>
              <w:showingPlcHdr/>
              <w15:appearance w15:val="hidden"/>
            </w:sdtPr>
            <w:sdtContent>
              <w:p w14:paraId="24571097" w14:textId="77777777" w:rsidR="004D3011" w:rsidRDefault="004D3011" w:rsidP="004D3011">
                <w:r w:rsidRPr="004D3011">
                  <w:t>WEBSITE:</w:t>
                </w:r>
              </w:p>
            </w:sdtContent>
          </w:sdt>
          <w:p w14:paraId="3B243B8F" w14:textId="08C4A6F2" w:rsidR="004D3011" w:rsidRDefault="004D3011" w:rsidP="004D3011"/>
          <w:p w14:paraId="780DBA75" w14:textId="62F5E034" w:rsidR="004D3011" w:rsidRDefault="009D0F02" w:rsidP="004D3011">
            <w:hyperlink r:id="rId8" w:history="1">
              <w:r w:rsidRPr="009D0F02">
                <w:rPr>
                  <w:rStyle w:val="Hyperlink"/>
                </w:rPr>
                <w:t>CSCE 190: Grace Cina</w:t>
              </w:r>
            </w:hyperlink>
          </w:p>
          <w:sdt>
            <w:sdtPr>
              <w:id w:val="-240260293"/>
              <w:placeholder>
                <w:docPart w:val="FD99E77F56944C00B56028B88B6444D3"/>
              </w:placeholder>
              <w:temporary/>
              <w:showingPlcHdr/>
              <w15:appearance w15:val="hidden"/>
            </w:sdtPr>
            <w:sdtContent>
              <w:p w14:paraId="41B70EB8" w14:textId="77777777" w:rsidR="004D3011" w:rsidRDefault="004D3011" w:rsidP="004D3011">
                <w:r w:rsidRPr="004D3011">
                  <w:t>EMAIL:</w:t>
                </w:r>
              </w:p>
            </w:sdtContent>
          </w:sdt>
          <w:p w14:paraId="3A1EDC46" w14:textId="633DA64A" w:rsidR="004D3011" w:rsidRDefault="00EA343A" w:rsidP="004D3011">
            <w:r>
              <w:t>Grace.cina</w:t>
            </w:r>
            <w:r w:rsidR="000B73CB">
              <w:t>9@gmail.com</w:t>
            </w:r>
          </w:p>
          <w:p w14:paraId="53DEDE30" w14:textId="79AD8185" w:rsidR="00EA343A" w:rsidRPr="004D3011" w:rsidRDefault="00EA343A" w:rsidP="004D3011"/>
        </w:tc>
        <w:tc>
          <w:tcPr>
            <w:tcW w:w="720" w:type="dxa"/>
          </w:tcPr>
          <w:p w14:paraId="27FEC595" w14:textId="77777777" w:rsidR="001B2ABD" w:rsidRDefault="001B2ABD" w:rsidP="000C45FF">
            <w:pPr>
              <w:tabs>
                <w:tab w:val="left" w:pos="990"/>
              </w:tabs>
            </w:pPr>
          </w:p>
        </w:tc>
        <w:tc>
          <w:tcPr>
            <w:tcW w:w="6470" w:type="dxa"/>
          </w:tcPr>
          <w:sdt>
            <w:sdtPr>
              <w:id w:val="1049110328"/>
              <w:placeholder>
                <w:docPart w:val="45691CD7A85D4C229969EA93987B0D05"/>
              </w:placeholder>
              <w:temporary/>
              <w:showingPlcHdr/>
              <w15:appearance w15:val="hidden"/>
            </w:sdtPr>
            <w:sdtContent>
              <w:p w14:paraId="73EEBF6A" w14:textId="77777777" w:rsidR="001B2ABD" w:rsidRDefault="00E25A26" w:rsidP="00036450">
                <w:pPr>
                  <w:pStyle w:val="Heading2"/>
                </w:pPr>
                <w:r w:rsidRPr="00036450">
                  <w:t>EDUCATION</w:t>
                </w:r>
              </w:p>
            </w:sdtContent>
          </w:sdt>
          <w:p w14:paraId="293240FE" w14:textId="72945EAB" w:rsidR="00036450" w:rsidRPr="00036450" w:rsidRDefault="007C373F" w:rsidP="00B359E4">
            <w:pPr>
              <w:pStyle w:val="Heading4"/>
            </w:pPr>
            <w:r>
              <w:t>York Comprehensive High School</w:t>
            </w:r>
          </w:p>
          <w:p w14:paraId="07F410F1" w14:textId="53C8957A" w:rsidR="00036450" w:rsidRPr="00B359E4" w:rsidRDefault="00E379C5" w:rsidP="00B359E4">
            <w:pPr>
              <w:pStyle w:val="Date"/>
            </w:pPr>
            <w:r>
              <w:t>August 16</w:t>
            </w:r>
            <w:r w:rsidRPr="00E379C5">
              <w:rPr>
                <w:vertAlign w:val="superscript"/>
              </w:rPr>
              <w:t>th</w:t>
            </w:r>
            <w:r w:rsidR="009D0F02">
              <w:t>, 2020</w:t>
            </w:r>
            <w:r w:rsidR="00036450" w:rsidRPr="00B359E4">
              <w:t xml:space="preserve"> </w:t>
            </w:r>
            <w:r w:rsidR="00A93823">
              <w:t>–</w:t>
            </w:r>
            <w:r w:rsidR="00036450" w:rsidRPr="00B359E4">
              <w:t xml:space="preserve"> </w:t>
            </w:r>
            <w:r w:rsidR="00A93823">
              <w:t>May 31</w:t>
            </w:r>
            <w:r w:rsidR="009D0F02" w:rsidRPr="00A93823">
              <w:rPr>
                <w:vertAlign w:val="superscript"/>
              </w:rPr>
              <w:t>st</w:t>
            </w:r>
            <w:r w:rsidR="009D0F02">
              <w:t>, 2024</w:t>
            </w:r>
          </w:p>
          <w:p w14:paraId="393A97A9" w14:textId="0C7DD752" w:rsidR="004D3011" w:rsidRDefault="00A93823" w:rsidP="00036450">
            <w:r>
              <w:t xml:space="preserve">Weighted </w:t>
            </w:r>
            <w:proofErr w:type="spellStart"/>
            <w:r>
              <w:t>gpa</w:t>
            </w:r>
            <w:proofErr w:type="spellEnd"/>
            <w:r>
              <w:t>:</w:t>
            </w:r>
            <w:r w:rsidR="0069240B">
              <w:t xml:space="preserve"> 4.6</w:t>
            </w:r>
          </w:p>
          <w:p w14:paraId="493BCF20" w14:textId="5597C0F1" w:rsidR="0069240B" w:rsidRDefault="0069240B" w:rsidP="00036450">
            <w:r>
              <w:t xml:space="preserve">Unweighted </w:t>
            </w:r>
            <w:proofErr w:type="spellStart"/>
            <w:r>
              <w:t>gpa</w:t>
            </w:r>
            <w:proofErr w:type="spellEnd"/>
            <w:r>
              <w:t>: 3.6</w:t>
            </w:r>
          </w:p>
          <w:p w14:paraId="0890133E" w14:textId="6197FCE4" w:rsidR="00F02092" w:rsidRDefault="00F02092" w:rsidP="00036450">
            <w:r>
              <w:t xml:space="preserve">Awards: English Honor Society, National Honor Society, </w:t>
            </w:r>
            <w:r w:rsidR="00D663FD">
              <w:t xml:space="preserve">Spanish Honor Society, </w:t>
            </w:r>
            <w:r w:rsidR="005F5205">
              <w:t xml:space="preserve">MVP </w:t>
            </w:r>
            <w:r w:rsidR="009D0F02">
              <w:t>soccer,</w:t>
            </w:r>
            <w:r w:rsidR="005F5205">
              <w:t xml:space="preserve"> English 1 </w:t>
            </w:r>
            <w:r w:rsidR="009D0F02">
              <w:t>Scholar,</w:t>
            </w:r>
            <w:r w:rsidR="000D08E6">
              <w:t xml:space="preserve"> Defensive player </w:t>
            </w:r>
            <w:r w:rsidR="009D0F02">
              <w:t>soccer,</w:t>
            </w:r>
            <w:r w:rsidR="000D08E6">
              <w:t xml:space="preserve"> All region soccer</w:t>
            </w:r>
            <w:r w:rsidR="009D0F02">
              <w:t>,</w:t>
            </w:r>
            <w:r w:rsidR="000D08E6">
              <w:t xml:space="preserve"> </w:t>
            </w:r>
            <w:r w:rsidR="00120AF8">
              <w:t xml:space="preserve">A-B honor roll, </w:t>
            </w:r>
            <w:r w:rsidR="00F02E76">
              <w:t>Booster club athletic scholarship</w:t>
            </w:r>
          </w:p>
          <w:p w14:paraId="17D90B62" w14:textId="77777777" w:rsidR="00036450" w:rsidRDefault="00036450" w:rsidP="00036450"/>
          <w:p w14:paraId="7C967209" w14:textId="34BB89A5" w:rsidR="00036450" w:rsidRPr="00B359E4" w:rsidRDefault="00DC797A" w:rsidP="00B359E4">
            <w:pPr>
              <w:pStyle w:val="Heading4"/>
            </w:pPr>
            <w:r>
              <w:t>University of South Carolina</w:t>
            </w:r>
          </w:p>
          <w:p w14:paraId="32A1AF64" w14:textId="43EF5413" w:rsidR="00036450" w:rsidRPr="00B359E4" w:rsidRDefault="00DC797A" w:rsidP="00B359E4">
            <w:pPr>
              <w:pStyle w:val="Date"/>
            </w:pPr>
            <w:r>
              <w:t>August 20</w:t>
            </w:r>
            <w:r w:rsidR="001D7E98">
              <w:t>, 2024</w:t>
            </w:r>
            <w:r w:rsidR="00036450" w:rsidRPr="00B359E4">
              <w:t xml:space="preserve"> - </w:t>
            </w:r>
            <w:r w:rsidR="001D7E98">
              <w:t>2028</w:t>
            </w:r>
          </w:p>
          <w:p w14:paraId="7FD26D5C" w14:textId="18E83906" w:rsidR="00036450" w:rsidRDefault="00E42747" w:rsidP="00036450">
            <w:r>
              <w:t xml:space="preserve">Computer Information Systems </w:t>
            </w:r>
          </w:p>
          <w:p w14:paraId="56C14037" w14:textId="3F48A4E9" w:rsidR="00BE1209" w:rsidRDefault="00BE1209" w:rsidP="00036450">
            <w:r>
              <w:t>Minor: Cybersecurity</w:t>
            </w:r>
          </w:p>
          <w:sdt>
            <w:sdtPr>
              <w:id w:val="1001553383"/>
              <w:placeholder>
                <w:docPart w:val="FEB7F99A40E4448B8D1D3792FB3355C3"/>
              </w:placeholder>
              <w:temporary/>
              <w:showingPlcHdr/>
              <w15:appearance w15:val="hidden"/>
            </w:sdtPr>
            <w:sdtContent>
              <w:p w14:paraId="46BA610D" w14:textId="77777777" w:rsidR="00036450" w:rsidRDefault="00036450" w:rsidP="00036450">
                <w:pPr>
                  <w:pStyle w:val="Heading2"/>
                </w:pPr>
                <w:r w:rsidRPr="00036450">
                  <w:t>WORK EXPERIENCE</w:t>
                </w:r>
              </w:p>
            </w:sdtContent>
          </w:sdt>
          <w:p w14:paraId="772A08A9" w14:textId="0FECA429" w:rsidR="00036450" w:rsidRDefault="00E70BF2" w:rsidP="00B359E4">
            <w:pPr>
              <w:pStyle w:val="Heading4"/>
              <w:rPr>
                <w:bCs/>
              </w:rPr>
            </w:pPr>
            <w:r>
              <w:t xml:space="preserve">Windy Hill </w:t>
            </w:r>
            <w:r w:rsidR="009D0F02">
              <w:t xml:space="preserve">Orchard </w:t>
            </w:r>
            <w:r w:rsidR="009D0F02" w:rsidRPr="00036450">
              <w:t>Cashier</w:t>
            </w:r>
          </w:p>
          <w:p w14:paraId="229B2C8A" w14:textId="6D58A3F9" w:rsidR="00036450" w:rsidRPr="00036450" w:rsidRDefault="0092218C" w:rsidP="00B359E4">
            <w:pPr>
              <w:pStyle w:val="Date"/>
            </w:pPr>
            <w:r>
              <w:t>2021</w:t>
            </w:r>
            <w:r w:rsidR="00036450" w:rsidRPr="00036450">
              <w:t>–</w:t>
            </w:r>
            <w:r w:rsidR="001D485D">
              <w:t>2022</w:t>
            </w:r>
          </w:p>
          <w:p w14:paraId="36086866" w14:textId="1D5CA8B7" w:rsidR="00036450" w:rsidRDefault="001D485D" w:rsidP="00036450">
            <w:r>
              <w:t xml:space="preserve">During my time here I had to </w:t>
            </w:r>
            <w:r w:rsidR="0029732E">
              <w:t>make doughnuts, check cust</w:t>
            </w:r>
            <w:r w:rsidR="005D53B3">
              <w:t xml:space="preserve">omers out, and clean areas. This job allowed me to work on my talking skills. </w:t>
            </w:r>
            <w:r w:rsidR="0029732E">
              <w:t xml:space="preserve"> </w:t>
            </w:r>
            <w:r w:rsidR="00036450" w:rsidRPr="00036450">
              <w:t xml:space="preserve"> </w:t>
            </w:r>
          </w:p>
          <w:p w14:paraId="7B99E8B8" w14:textId="77777777" w:rsidR="004D3011" w:rsidRDefault="004D3011" w:rsidP="00036450"/>
          <w:p w14:paraId="5A81C89D" w14:textId="4FAF6E1C" w:rsidR="004D3011" w:rsidRPr="004D3011" w:rsidRDefault="005D53B3" w:rsidP="00B359E4">
            <w:pPr>
              <w:pStyle w:val="Heading4"/>
              <w:rPr>
                <w:bCs/>
              </w:rPr>
            </w:pPr>
            <w:r>
              <w:t>Babysitter</w:t>
            </w:r>
            <w:r w:rsidR="004D3011" w:rsidRPr="004D3011">
              <w:t xml:space="preserve">  </w:t>
            </w:r>
          </w:p>
          <w:p w14:paraId="3FFA0CEC" w14:textId="055B4CDC" w:rsidR="004D3011" w:rsidRPr="004D3011" w:rsidRDefault="005D53B3" w:rsidP="00B359E4">
            <w:pPr>
              <w:pStyle w:val="Date"/>
            </w:pPr>
            <w:r>
              <w:t>20</w:t>
            </w:r>
            <w:r w:rsidR="00037110">
              <w:t>21</w:t>
            </w:r>
            <w:r w:rsidR="004D3011" w:rsidRPr="004D3011">
              <w:t>–</w:t>
            </w:r>
            <w:r w:rsidR="00037110">
              <w:t>2024</w:t>
            </w:r>
          </w:p>
          <w:p w14:paraId="6BAD3AD8" w14:textId="6BDF1DBA" w:rsidR="004D3011" w:rsidRDefault="006836FB" w:rsidP="00036450">
            <w:r>
              <w:t xml:space="preserve">During my time babysitting I learned how to take charge and </w:t>
            </w:r>
            <w:r w:rsidR="00C01FF4">
              <w:t xml:space="preserve">talk to adults. </w:t>
            </w:r>
            <w:r w:rsidR="00E42747">
              <w:t xml:space="preserve">I had to feed, </w:t>
            </w:r>
            <w:r w:rsidR="00BE1209">
              <w:t>bathe</w:t>
            </w:r>
            <w:r w:rsidR="00E42747">
              <w:t xml:space="preserve">, and tutor </w:t>
            </w:r>
            <w:r w:rsidR="009D0F02">
              <w:t>the kids</w:t>
            </w:r>
            <w:r w:rsidR="00E42747">
              <w:t xml:space="preserve">. </w:t>
            </w:r>
          </w:p>
          <w:p w14:paraId="73B42C7F" w14:textId="77777777" w:rsidR="00037110" w:rsidRDefault="00037110" w:rsidP="00036450"/>
          <w:p w14:paraId="16CA086E" w14:textId="77777777" w:rsidR="004D3011" w:rsidRDefault="004D3011" w:rsidP="00036450"/>
          <w:sdt>
            <w:sdtPr>
              <w:id w:val="1669594239"/>
              <w:placeholder>
                <w:docPart w:val="EDBEA6C930024F3795017FA7674E116B"/>
              </w:placeholder>
              <w:temporary/>
              <w:showingPlcHdr/>
              <w15:appearance w15:val="hidden"/>
            </w:sdtPr>
            <w:sdtContent>
              <w:p w14:paraId="5FB21317" w14:textId="77777777" w:rsidR="00036450" w:rsidRDefault="00180329" w:rsidP="00036450">
                <w:pPr>
                  <w:pStyle w:val="Heading2"/>
                </w:pPr>
                <w:r w:rsidRPr="00036450">
                  <w:rPr>
                    <w:rStyle w:val="Heading2Char"/>
                    <w:b/>
                    <w:bCs/>
                    <w:caps/>
                  </w:rPr>
                  <w:t>SKILLS</w:t>
                </w:r>
              </w:p>
            </w:sdtContent>
          </w:sdt>
          <w:p w14:paraId="0883625A" w14:textId="77777777" w:rsidR="00036450" w:rsidRDefault="00DC0336" w:rsidP="004D3011">
            <w:r>
              <w:t>Basic Spanish</w:t>
            </w:r>
          </w:p>
          <w:p w14:paraId="28DEA887" w14:textId="77777777" w:rsidR="00DC0336" w:rsidRDefault="00DC0336" w:rsidP="004D3011">
            <w:r>
              <w:t>Microsoft word</w:t>
            </w:r>
          </w:p>
          <w:p w14:paraId="6597639A" w14:textId="77777777" w:rsidR="00DC0336" w:rsidRDefault="00DC0336" w:rsidP="004D3011">
            <w:r>
              <w:t>PowerPoint</w:t>
            </w:r>
          </w:p>
          <w:p w14:paraId="1D745F74" w14:textId="77777777" w:rsidR="00DC0336" w:rsidRDefault="00DC0336" w:rsidP="004D3011">
            <w:r>
              <w:t>Linux</w:t>
            </w:r>
          </w:p>
          <w:p w14:paraId="4D933CDC" w14:textId="2DEFE186" w:rsidR="00DC0336" w:rsidRPr="00DC0336" w:rsidRDefault="00EA343A" w:rsidP="004D3011">
            <w:r>
              <w:t>Outlook</w:t>
            </w:r>
          </w:p>
        </w:tc>
      </w:tr>
    </w:tbl>
    <w:p w14:paraId="28FD0507" w14:textId="77777777" w:rsidR="00000000" w:rsidRDefault="00000000" w:rsidP="000C45FF">
      <w:pPr>
        <w:tabs>
          <w:tab w:val="left" w:pos="990"/>
        </w:tabs>
      </w:pPr>
    </w:p>
    <w:sectPr w:rsidR="0043117B" w:rsidSect="000C45FF">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F27621" w14:textId="77777777" w:rsidR="007227DE" w:rsidRDefault="007227DE" w:rsidP="000C45FF">
      <w:r>
        <w:separator/>
      </w:r>
    </w:p>
  </w:endnote>
  <w:endnote w:type="continuationSeparator" w:id="0">
    <w:p w14:paraId="2E29F7BD" w14:textId="77777777" w:rsidR="007227DE" w:rsidRDefault="007227DE"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70F3A5" w14:textId="77777777" w:rsidR="007227DE" w:rsidRDefault="007227DE" w:rsidP="000C45FF">
      <w:r>
        <w:separator/>
      </w:r>
    </w:p>
  </w:footnote>
  <w:footnote w:type="continuationSeparator" w:id="0">
    <w:p w14:paraId="1E34EDCA" w14:textId="77777777" w:rsidR="007227DE" w:rsidRDefault="007227DE"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791984" w14:textId="77777777" w:rsidR="000C45FF" w:rsidRDefault="000C45FF">
    <w:pPr>
      <w:pStyle w:val="Header"/>
    </w:pPr>
    <w:r>
      <w:rPr>
        <w:noProof/>
      </w:rPr>
      <w:drawing>
        <wp:anchor distT="0" distB="0" distL="114300" distR="114300" simplePos="0" relativeHeight="251658240" behindDoc="1" locked="0" layoutInCell="1" allowOverlap="1" wp14:anchorId="5F69554C" wp14:editId="66FA232B">
          <wp:simplePos x="0" y="0"/>
          <wp:positionH relativeFrom="page">
            <wp:align>center</wp:align>
          </wp:positionH>
          <wp:positionV relativeFrom="page">
            <wp:align>center</wp:align>
          </wp:positionV>
          <wp:extent cx="7260336" cy="9628632"/>
          <wp:effectExtent l="0" t="0" r="0" b="0"/>
          <wp:wrapNone/>
          <wp:docPr id="3"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479"/>
    <w:rsid w:val="000213A8"/>
    <w:rsid w:val="00036450"/>
    <w:rsid w:val="00037110"/>
    <w:rsid w:val="00094499"/>
    <w:rsid w:val="000B73CB"/>
    <w:rsid w:val="000C45FF"/>
    <w:rsid w:val="000D08E6"/>
    <w:rsid w:val="000E3FD1"/>
    <w:rsid w:val="00112054"/>
    <w:rsid w:val="00120AF8"/>
    <w:rsid w:val="001317D8"/>
    <w:rsid w:val="001525E1"/>
    <w:rsid w:val="00180329"/>
    <w:rsid w:val="0019001F"/>
    <w:rsid w:val="001A74A5"/>
    <w:rsid w:val="001B2ABD"/>
    <w:rsid w:val="001D485D"/>
    <w:rsid w:val="001D7E98"/>
    <w:rsid w:val="001E0391"/>
    <w:rsid w:val="001E1759"/>
    <w:rsid w:val="001F1ECC"/>
    <w:rsid w:val="002400EB"/>
    <w:rsid w:val="00256CF7"/>
    <w:rsid w:val="00281FD5"/>
    <w:rsid w:val="0029732E"/>
    <w:rsid w:val="0030481B"/>
    <w:rsid w:val="003156FC"/>
    <w:rsid w:val="003254B5"/>
    <w:rsid w:val="0037121F"/>
    <w:rsid w:val="003910D8"/>
    <w:rsid w:val="003A6B7D"/>
    <w:rsid w:val="003B06CA"/>
    <w:rsid w:val="004071FC"/>
    <w:rsid w:val="00445947"/>
    <w:rsid w:val="004813B3"/>
    <w:rsid w:val="00496591"/>
    <w:rsid w:val="004C63E4"/>
    <w:rsid w:val="004D3011"/>
    <w:rsid w:val="005262AC"/>
    <w:rsid w:val="005D53B3"/>
    <w:rsid w:val="005E39D5"/>
    <w:rsid w:val="005F5205"/>
    <w:rsid w:val="00600670"/>
    <w:rsid w:val="0062123A"/>
    <w:rsid w:val="00646E75"/>
    <w:rsid w:val="006771D0"/>
    <w:rsid w:val="006836FB"/>
    <w:rsid w:val="0069240B"/>
    <w:rsid w:val="00715FCB"/>
    <w:rsid w:val="007227DE"/>
    <w:rsid w:val="00743101"/>
    <w:rsid w:val="00764C9F"/>
    <w:rsid w:val="007775E1"/>
    <w:rsid w:val="007867A0"/>
    <w:rsid w:val="007927F5"/>
    <w:rsid w:val="007C373F"/>
    <w:rsid w:val="00802CA0"/>
    <w:rsid w:val="0092218C"/>
    <w:rsid w:val="009260CD"/>
    <w:rsid w:val="00940A66"/>
    <w:rsid w:val="00952C25"/>
    <w:rsid w:val="009D0F02"/>
    <w:rsid w:val="00A2118D"/>
    <w:rsid w:val="00A93823"/>
    <w:rsid w:val="00AD0A50"/>
    <w:rsid w:val="00AD76E2"/>
    <w:rsid w:val="00B20152"/>
    <w:rsid w:val="00B359E4"/>
    <w:rsid w:val="00B57D98"/>
    <w:rsid w:val="00B70850"/>
    <w:rsid w:val="00BE1209"/>
    <w:rsid w:val="00C01FF4"/>
    <w:rsid w:val="00C066B6"/>
    <w:rsid w:val="00C37BA1"/>
    <w:rsid w:val="00C4674C"/>
    <w:rsid w:val="00C506CF"/>
    <w:rsid w:val="00C72BED"/>
    <w:rsid w:val="00C9578B"/>
    <w:rsid w:val="00CB0055"/>
    <w:rsid w:val="00D2522B"/>
    <w:rsid w:val="00D422DE"/>
    <w:rsid w:val="00D5459D"/>
    <w:rsid w:val="00D663FD"/>
    <w:rsid w:val="00DA1F4D"/>
    <w:rsid w:val="00DC0336"/>
    <w:rsid w:val="00DC797A"/>
    <w:rsid w:val="00DD172A"/>
    <w:rsid w:val="00E25A26"/>
    <w:rsid w:val="00E379C5"/>
    <w:rsid w:val="00E42747"/>
    <w:rsid w:val="00E4381A"/>
    <w:rsid w:val="00E55D74"/>
    <w:rsid w:val="00E70BF2"/>
    <w:rsid w:val="00EA343A"/>
    <w:rsid w:val="00F02092"/>
    <w:rsid w:val="00F02E76"/>
    <w:rsid w:val="00F16479"/>
    <w:rsid w:val="00F60274"/>
    <w:rsid w:val="00F77FB9"/>
    <w:rsid w:val="00FA06E9"/>
    <w:rsid w:val="00FB068F"/>
    <w:rsid w:val="00FD44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26B4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B359E4"/>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940A66"/>
    <w:pPr>
      <w:keepNext/>
      <w:keepLines/>
      <w:spacing w:before="240" w:after="120"/>
      <w:outlineLvl w:val="2"/>
    </w:pPr>
    <w:rPr>
      <w:rFonts w:asciiTheme="majorHAnsi" w:eastAsiaTheme="majorEastAsia" w:hAnsiTheme="majorHAnsi" w:cstheme="majorBidi"/>
      <w:b/>
      <w:caps/>
      <w:color w:val="548AB7" w:themeColor="accent1" w:themeShade="BF"/>
      <w:sz w:val="28"/>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940A66"/>
    <w:rPr>
      <w:rFonts w:asciiTheme="majorHAnsi" w:eastAsiaTheme="majorEastAsia" w:hAnsiTheme="majorHAnsi" w:cstheme="majorBidi"/>
      <w:b/>
      <w:caps/>
      <w:color w:val="548AB7" w:themeColor="accent1" w:themeShade="BF"/>
      <w:sz w:val="28"/>
    </w:rPr>
  </w:style>
  <w:style w:type="character" w:customStyle="1" w:styleId="Heading4Char">
    <w:name w:val="Heading 4 Char"/>
    <w:basedOn w:val="DefaultParagraphFont"/>
    <w:link w:val="Heading4"/>
    <w:uiPriority w:val="9"/>
    <w:rsid w:val="00B359E4"/>
    <w:rPr>
      <w:b/>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ace-cina.github.io/index.html" TargetMode="Externa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ce\AppData\Roaming\Microsoft\Templates\Bold%20modern%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D39BA70FF2B4E3B94F231BAE23D6D5F"/>
        <w:category>
          <w:name w:val="General"/>
          <w:gallery w:val="placeholder"/>
        </w:category>
        <w:types>
          <w:type w:val="bbPlcHdr"/>
        </w:types>
        <w:behaviors>
          <w:behavior w:val="content"/>
        </w:behaviors>
        <w:guid w:val="{EADF363A-C3AC-4990-AC1D-1CF005610B65}"/>
      </w:docPartPr>
      <w:docPartBody>
        <w:p w:rsidR="00000000" w:rsidRDefault="00000000">
          <w:pPr>
            <w:pStyle w:val="0D39BA70FF2B4E3B94F231BAE23D6D5F"/>
          </w:pPr>
          <w:r w:rsidRPr="00D5459D">
            <w:t>Profile</w:t>
          </w:r>
        </w:p>
      </w:docPartBody>
    </w:docPart>
    <w:docPart>
      <w:docPartPr>
        <w:name w:val="50DFAE40A38544A5A66B9B0B9E7D056B"/>
        <w:category>
          <w:name w:val="General"/>
          <w:gallery w:val="placeholder"/>
        </w:category>
        <w:types>
          <w:type w:val="bbPlcHdr"/>
        </w:types>
        <w:behaviors>
          <w:behavior w:val="content"/>
        </w:behaviors>
        <w:guid w:val="{8DF3ECA5-33A3-4FC9-9539-1D4DF8DC472A}"/>
      </w:docPartPr>
      <w:docPartBody>
        <w:p w:rsidR="00000000" w:rsidRDefault="00000000" w:rsidP="009260CD">
          <w:r>
            <w:t>Want to put your own image in the circle?  It is easy!  Select the image and do a right mouse click.  Select “Fill” from the shortcut menu.  Choose Picture… from the list.  Navigate your computer to get the appropriate picture.  Click okay to insert your selected image.</w:t>
          </w:r>
        </w:p>
        <w:p w:rsidR="00000000" w:rsidRDefault="00000000" w:rsidP="009260CD"/>
        <w:p w:rsidR="00000000" w:rsidRDefault="00000000">
          <w:pPr>
            <w:pStyle w:val="50DFAE40A38544A5A66B9B0B9E7D056B"/>
          </w:pPr>
          <w:r>
            <w:t>Once your image has been inserted, select it again.  Go to the Picture Tools Format menu. Click on the down arrow below “Crop” and select “Fill” from the list.  This will auto adjust your image to crop to the image.  You can click and drag your image to place it appropriately.</w:t>
          </w:r>
        </w:p>
      </w:docPartBody>
    </w:docPart>
    <w:docPart>
      <w:docPartPr>
        <w:name w:val="DE08C2AB10D34FB1992AFCBED1AE4FD8"/>
        <w:category>
          <w:name w:val="General"/>
          <w:gallery w:val="placeholder"/>
        </w:category>
        <w:types>
          <w:type w:val="bbPlcHdr"/>
        </w:types>
        <w:behaviors>
          <w:behavior w:val="content"/>
        </w:behaviors>
        <w:guid w:val="{11E4CAA6-87F4-4CBC-A8EC-384881315745}"/>
      </w:docPartPr>
      <w:docPartBody>
        <w:p w:rsidR="00000000" w:rsidRDefault="00000000">
          <w:pPr>
            <w:pStyle w:val="DE08C2AB10D34FB1992AFCBED1AE4FD8"/>
          </w:pPr>
          <w:r w:rsidRPr="00CB0055">
            <w:t>Contact</w:t>
          </w:r>
        </w:p>
      </w:docPartBody>
    </w:docPart>
    <w:docPart>
      <w:docPartPr>
        <w:name w:val="18BFDA1811284B4398451430CF02E411"/>
        <w:category>
          <w:name w:val="General"/>
          <w:gallery w:val="placeholder"/>
        </w:category>
        <w:types>
          <w:type w:val="bbPlcHdr"/>
        </w:types>
        <w:behaviors>
          <w:behavior w:val="content"/>
        </w:behaviors>
        <w:guid w:val="{FA84F13B-5DF3-4A1F-8D45-104DB5A8D6F9}"/>
      </w:docPartPr>
      <w:docPartBody>
        <w:p w:rsidR="00000000" w:rsidRDefault="00000000">
          <w:pPr>
            <w:pStyle w:val="18BFDA1811284B4398451430CF02E411"/>
          </w:pPr>
          <w:r w:rsidRPr="004D3011">
            <w:t>PHONE:</w:t>
          </w:r>
        </w:p>
      </w:docPartBody>
    </w:docPart>
    <w:docPart>
      <w:docPartPr>
        <w:name w:val="F43338EA22734CB3AE701C9B5121E452"/>
        <w:category>
          <w:name w:val="General"/>
          <w:gallery w:val="placeholder"/>
        </w:category>
        <w:types>
          <w:type w:val="bbPlcHdr"/>
        </w:types>
        <w:behaviors>
          <w:behavior w:val="content"/>
        </w:behaviors>
        <w:guid w:val="{11321D47-75E5-4158-84C3-A0C3D1D8D791}"/>
      </w:docPartPr>
      <w:docPartBody>
        <w:p w:rsidR="00000000" w:rsidRDefault="00000000">
          <w:pPr>
            <w:pStyle w:val="F43338EA22734CB3AE701C9B5121E452"/>
          </w:pPr>
          <w:r w:rsidRPr="004D3011">
            <w:t>WEBSITE:</w:t>
          </w:r>
        </w:p>
      </w:docPartBody>
    </w:docPart>
    <w:docPart>
      <w:docPartPr>
        <w:name w:val="FD99E77F56944C00B56028B88B6444D3"/>
        <w:category>
          <w:name w:val="General"/>
          <w:gallery w:val="placeholder"/>
        </w:category>
        <w:types>
          <w:type w:val="bbPlcHdr"/>
        </w:types>
        <w:behaviors>
          <w:behavior w:val="content"/>
        </w:behaviors>
        <w:guid w:val="{561AADB8-2800-4997-8C8F-4238C0FD59A9}"/>
      </w:docPartPr>
      <w:docPartBody>
        <w:p w:rsidR="00000000" w:rsidRDefault="00000000">
          <w:pPr>
            <w:pStyle w:val="FD99E77F56944C00B56028B88B6444D3"/>
          </w:pPr>
          <w:r w:rsidRPr="004D3011">
            <w:t>EMAIL:</w:t>
          </w:r>
        </w:p>
      </w:docPartBody>
    </w:docPart>
    <w:docPart>
      <w:docPartPr>
        <w:name w:val="45691CD7A85D4C229969EA93987B0D05"/>
        <w:category>
          <w:name w:val="General"/>
          <w:gallery w:val="placeholder"/>
        </w:category>
        <w:types>
          <w:type w:val="bbPlcHdr"/>
        </w:types>
        <w:behaviors>
          <w:behavior w:val="content"/>
        </w:behaviors>
        <w:guid w:val="{4364CCE3-B653-48A4-BAC5-E356FDEB2E56}"/>
      </w:docPartPr>
      <w:docPartBody>
        <w:p w:rsidR="00000000" w:rsidRDefault="00000000">
          <w:pPr>
            <w:pStyle w:val="45691CD7A85D4C229969EA93987B0D05"/>
          </w:pPr>
          <w:r w:rsidRPr="00036450">
            <w:t>EDUCATION</w:t>
          </w:r>
        </w:p>
      </w:docPartBody>
    </w:docPart>
    <w:docPart>
      <w:docPartPr>
        <w:name w:val="FEB7F99A40E4448B8D1D3792FB3355C3"/>
        <w:category>
          <w:name w:val="General"/>
          <w:gallery w:val="placeholder"/>
        </w:category>
        <w:types>
          <w:type w:val="bbPlcHdr"/>
        </w:types>
        <w:behaviors>
          <w:behavior w:val="content"/>
        </w:behaviors>
        <w:guid w:val="{D79808D1-C92D-4AD5-ADDD-314D2E870FFB}"/>
      </w:docPartPr>
      <w:docPartBody>
        <w:p w:rsidR="00000000" w:rsidRDefault="00000000">
          <w:pPr>
            <w:pStyle w:val="FEB7F99A40E4448B8D1D3792FB3355C3"/>
          </w:pPr>
          <w:r w:rsidRPr="00036450">
            <w:t>WORK EXPERIENCE</w:t>
          </w:r>
        </w:p>
      </w:docPartBody>
    </w:docPart>
    <w:docPart>
      <w:docPartPr>
        <w:name w:val="EDBEA6C930024F3795017FA7674E116B"/>
        <w:category>
          <w:name w:val="General"/>
          <w:gallery w:val="placeholder"/>
        </w:category>
        <w:types>
          <w:type w:val="bbPlcHdr"/>
        </w:types>
        <w:behaviors>
          <w:behavior w:val="content"/>
        </w:behaviors>
        <w:guid w:val="{C25E52E3-7A75-46C5-92F4-A6527ABAE95C}"/>
      </w:docPartPr>
      <w:docPartBody>
        <w:p w:rsidR="00000000" w:rsidRDefault="00000000">
          <w:pPr>
            <w:pStyle w:val="EDBEA6C930024F3795017FA7674E116B"/>
          </w:pPr>
          <w:r w:rsidRPr="00036450">
            <w:rPr>
              <w:rStyle w:val="Heading2Char"/>
            </w:rP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B32"/>
    <w:rsid w:val="00CD0B32"/>
    <w:rsid w:val="00FA06E9"/>
    <w:rsid w:val="00FF5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156082" w:themeColor="accent1"/>
      </w:pBdr>
      <w:spacing w:before="240" w:after="120" w:line="240" w:lineRule="auto"/>
      <w:outlineLvl w:val="1"/>
    </w:pPr>
    <w:rPr>
      <w:rFonts w:asciiTheme="majorHAnsi" w:eastAsiaTheme="majorEastAsia" w:hAnsiTheme="majorHAnsi" w:cstheme="majorBidi"/>
      <w:b/>
      <w:bCs/>
      <w:caps/>
      <w:kern w:val="0"/>
      <w:sz w:val="22"/>
      <w:szCs w:val="26"/>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F99C8C911AD49CFA0E26F159C845450">
    <w:name w:val="2F99C8C911AD49CFA0E26F159C845450"/>
  </w:style>
  <w:style w:type="paragraph" w:customStyle="1" w:styleId="CDBF7B26A1C249DC85CA360C4ECB02AE">
    <w:name w:val="CDBF7B26A1C249DC85CA360C4ECB02AE"/>
  </w:style>
  <w:style w:type="paragraph" w:customStyle="1" w:styleId="0D39BA70FF2B4E3B94F231BAE23D6D5F">
    <w:name w:val="0D39BA70FF2B4E3B94F231BAE23D6D5F"/>
  </w:style>
  <w:style w:type="paragraph" w:customStyle="1" w:styleId="50DFAE40A38544A5A66B9B0B9E7D056B">
    <w:name w:val="50DFAE40A38544A5A66B9B0B9E7D056B"/>
  </w:style>
  <w:style w:type="paragraph" w:customStyle="1" w:styleId="DE08C2AB10D34FB1992AFCBED1AE4FD8">
    <w:name w:val="DE08C2AB10D34FB1992AFCBED1AE4FD8"/>
  </w:style>
  <w:style w:type="paragraph" w:customStyle="1" w:styleId="18BFDA1811284B4398451430CF02E411">
    <w:name w:val="18BFDA1811284B4398451430CF02E411"/>
  </w:style>
  <w:style w:type="paragraph" w:customStyle="1" w:styleId="DD17A36C0651486093D997E3C7740F47">
    <w:name w:val="DD17A36C0651486093D997E3C7740F47"/>
  </w:style>
  <w:style w:type="paragraph" w:customStyle="1" w:styleId="F43338EA22734CB3AE701C9B5121E452">
    <w:name w:val="F43338EA22734CB3AE701C9B5121E452"/>
  </w:style>
  <w:style w:type="paragraph" w:customStyle="1" w:styleId="C5B13B1BDA0A43C99B5A310003861E2B">
    <w:name w:val="C5B13B1BDA0A43C99B5A310003861E2B"/>
  </w:style>
  <w:style w:type="paragraph" w:customStyle="1" w:styleId="FD99E77F56944C00B56028B88B6444D3">
    <w:name w:val="FD99E77F56944C00B56028B88B6444D3"/>
  </w:style>
  <w:style w:type="character" w:styleId="Hyperlink">
    <w:name w:val="Hyperlink"/>
    <w:basedOn w:val="DefaultParagraphFont"/>
    <w:uiPriority w:val="99"/>
    <w:unhideWhenUsed/>
    <w:rPr>
      <w:color w:val="BF4E14" w:themeColor="accent2" w:themeShade="BF"/>
      <w:u w:val="single"/>
    </w:rPr>
  </w:style>
  <w:style w:type="paragraph" w:customStyle="1" w:styleId="CB3B53A5D99C486C80F99A8B1351374A">
    <w:name w:val="CB3B53A5D99C486C80F99A8B1351374A"/>
  </w:style>
  <w:style w:type="paragraph" w:customStyle="1" w:styleId="7F24E4165BA54CD38F4AE2816F57EF81">
    <w:name w:val="7F24E4165BA54CD38F4AE2816F57EF81"/>
  </w:style>
  <w:style w:type="paragraph" w:customStyle="1" w:styleId="F6DCD9AE3FF9437D8B3306F6824937CD">
    <w:name w:val="F6DCD9AE3FF9437D8B3306F6824937CD"/>
  </w:style>
  <w:style w:type="paragraph" w:customStyle="1" w:styleId="BFEC505F12C54339A4ADEF751399A624">
    <w:name w:val="BFEC505F12C54339A4ADEF751399A624"/>
  </w:style>
  <w:style w:type="paragraph" w:customStyle="1" w:styleId="7C566CE123F14340B441E5E0582FE297">
    <w:name w:val="7C566CE123F14340B441E5E0582FE297"/>
  </w:style>
  <w:style w:type="paragraph" w:customStyle="1" w:styleId="3AE5CF44815146888ABFAD9D4949E943">
    <w:name w:val="3AE5CF44815146888ABFAD9D4949E943"/>
  </w:style>
  <w:style w:type="paragraph" w:customStyle="1" w:styleId="45691CD7A85D4C229969EA93987B0D05">
    <w:name w:val="45691CD7A85D4C229969EA93987B0D05"/>
  </w:style>
  <w:style w:type="paragraph" w:customStyle="1" w:styleId="539B9D952EF64440A9616E76DC14D2BF">
    <w:name w:val="539B9D952EF64440A9616E76DC14D2BF"/>
  </w:style>
  <w:style w:type="paragraph" w:customStyle="1" w:styleId="CEBBEA4693F84D73B84086893A08D524">
    <w:name w:val="CEBBEA4693F84D73B84086893A08D524"/>
  </w:style>
  <w:style w:type="paragraph" w:customStyle="1" w:styleId="FDA0FCDA899942D192A7494122F1B66B">
    <w:name w:val="FDA0FCDA899942D192A7494122F1B66B"/>
  </w:style>
  <w:style w:type="paragraph" w:customStyle="1" w:styleId="88D148B1CF394C21964E8B56BC82603A">
    <w:name w:val="88D148B1CF394C21964E8B56BC82603A"/>
  </w:style>
  <w:style w:type="paragraph" w:customStyle="1" w:styleId="BD96334DC432468FB504CAE20C34D6C1">
    <w:name w:val="BD96334DC432468FB504CAE20C34D6C1"/>
  </w:style>
  <w:style w:type="paragraph" w:customStyle="1" w:styleId="E32CA613E5A44C0BADFD9A809E68A512">
    <w:name w:val="E32CA613E5A44C0BADFD9A809E68A512"/>
  </w:style>
  <w:style w:type="paragraph" w:customStyle="1" w:styleId="BC7EF6D2CB50472DBA4FDDA0DF8A7540">
    <w:name w:val="BC7EF6D2CB50472DBA4FDDA0DF8A7540"/>
  </w:style>
  <w:style w:type="paragraph" w:customStyle="1" w:styleId="FEB7F99A40E4448B8D1D3792FB3355C3">
    <w:name w:val="FEB7F99A40E4448B8D1D3792FB3355C3"/>
  </w:style>
  <w:style w:type="paragraph" w:customStyle="1" w:styleId="8668CA5528724AA59682E80E3CE8D577">
    <w:name w:val="8668CA5528724AA59682E80E3CE8D577"/>
  </w:style>
  <w:style w:type="paragraph" w:customStyle="1" w:styleId="97FB71CC570A4F05ABB600E55093BE7E">
    <w:name w:val="97FB71CC570A4F05ABB600E55093BE7E"/>
  </w:style>
  <w:style w:type="paragraph" w:customStyle="1" w:styleId="B3489A0478E9454AB5B6AE9BBA77DDA3">
    <w:name w:val="B3489A0478E9454AB5B6AE9BBA77DDA3"/>
  </w:style>
  <w:style w:type="paragraph" w:customStyle="1" w:styleId="F98D1AE45D5A4FD99C20E4618C67EFE2">
    <w:name w:val="F98D1AE45D5A4FD99C20E4618C67EFE2"/>
  </w:style>
  <w:style w:type="paragraph" w:customStyle="1" w:styleId="7E6401A243F34D528E06687377EFFDB5">
    <w:name w:val="7E6401A243F34D528E06687377EFFDB5"/>
  </w:style>
  <w:style w:type="paragraph" w:customStyle="1" w:styleId="BAC33222AC8246BCA545070BA52F44C3">
    <w:name w:val="BAC33222AC8246BCA545070BA52F44C3"/>
  </w:style>
  <w:style w:type="paragraph" w:customStyle="1" w:styleId="88472AB9ACD24034BA85E9F7CAD8E4CF">
    <w:name w:val="88472AB9ACD24034BA85E9F7CAD8E4CF"/>
  </w:style>
  <w:style w:type="paragraph" w:customStyle="1" w:styleId="B9D38078F1F44996920800E1F2B193C1">
    <w:name w:val="B9D38078F1F44996920800E1F2B193C1"/>
  </w:style>
  <w:style w:type="paragraph" w:customStyle="1" w:styleId="BA933760DA8D4403A6019940681881F5">
    <w:name w:val="BA933760DA8D4403A6019940681881F5"/>
  </w:style>
  <w:style w:type="paragraph" w:customStyle="1" w:styleId="DF3EB7103CF2422CACBF7192FF22064C">
    <w:name w:val="DF3EB7103CF2422CACBF7192FF22064C"/>
  </w:style>
  <w:style w:type="paragraph" w:customStyle="1" w:styleId="038F2B171DF44259BA45D8E8006A60F0">
    <w:name w:val="038F2B171DF44259BA45D8E8006A60F0"/>
  </w:style>
  <w:style w:type="paragraph" w:customStyle="1" w:styleId="F7267455B99240F29E62A12463E388E0">
    <w:name w:val="F7267455B99240F29E62A12463E388E0"/>
  </w:style>
  <w:style w:type="paragraph" w:customStyle="1" w:styleId="0A95A1FED80A44BB804ECD1E2AFF389A">
    <w:name w:val="0A95A1FED80A44BB804ECD1E2AFF389A"/>
  </w:style>
  <w:style w:type="paragraph" w:customStyle="1" w:styleId="02744C4CAE25462C9DDC96227EE6D881">
    <w:name w:val="02744C4CAE25462C9DDC96227EE6D881"/>
  </w:style>
  <w:style w:type="paragraph" w:customStyle="1" w:styleId="60B6D8C575C245ED97A9305BE5068D8E">
    <w:name w:val="60B6D8C575C245ED97A9305BE5068D8E"/>
  </w:style>
  <w:style w:type="character" w:customStyle="1" w:styleId="Heading2Char">
    <w:name w:val="Heading 2 Char"/>
    <w:basedOn w:val="DefaultParagraphFont"/>
    <w:link w:val="Heading2"/>
    <w:uiPriority w:val="9"/>
    <w:rPr>
      <w:rFonts w:asciiTheme="majorHAnsi" w:eastAsiaTheme="majorEastAsia" w:hAnsiTheme="majorHAnsi" w:cstheme="majorBidi"/>
      <w:b/>
      <w:bCs/>
      <w:caps/>
      <w:kern w:val="0"/>
      <w:sz w:val="22"/>
      <w:szCs w:val="26"/>
      <w:lang w:eastAsia="ja-JP"/>
      <w14:ligatures w14:val="none"/>
    </w:rPr>
  </w:style>
  <w:style w:type="paragraph" w:customStyle="1" w:styleId="EDBEA6C930024F3795017FA7674E116B">
    <w:name w:val="EDBEA6C930024F3795017FA7674E11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Bold modern resume</Template>
  <TotalTime>0</TotalTime>
  <Pages>1</Pages>
  <Words>232</Words>
  <Characters>1326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2024-12-06T22:53:00Z</dcterms:created>
  <dcterms:modified xsi:type="dcterms:W3CDTF">2024-12-06T23:20:00Z</dcterms:modified>
</cp:coreProperties>
</file>